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A3A7" w14:textId="3BBE65B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F4FDA6" wp14:editId="33B3B89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7CAB1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4FDA6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C27CAB1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10BCAF21" wp14:editId="319742A8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45E3577" w14:textId="50C6C576" w:rsidR="00341B93" w:rsidRPr="00BA365E" w:rsidRDefault="00931F14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GeogebraLite</w:t>
                                </w:r>
                              </w:p>
                            </w:sdtContent>
                          </w:sdt>
                          <w:p w14:paraId="1D35D612" w14:textId="035B8F1B" w:rsidR="00341B93" w:rsidRPr="00BA365E" w:rsidRDefault="00931F14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CAF21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345E3577" w14:textId="50C6C576" w:rsidR="00341B93" w:rsidRPr="00BA365E" w:rsidRDefault="00931F14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GeogebraLite</w:t>
                          </w:r>
                        </w:p>
                      </w:sdtContent>
                    </w:sdt>
                    <w:p w14:paraId="1D35D612" w14:textId="035B8F1B" w:rsidR="00341B93" w:rsidRPr="00BA365E" w:rsidRDefault="00931F14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12E4ED51" wp14:editId="7370FE6F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7CCF3" w14:textId="6E8199C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16BE1">
                                  <w:rPr>
                                    <w:b/>
                                  </w:rPr>
                                  <w:t>Jakub Havlas</w:t>
                                </w:r>
                              </w:sdtContent>
                            </w:sdt>
                          </w:p>
                          <w:p w14:paraId="4A2E4597" w14:textId="47ED0598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E16B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6C309E59" w14:textId="465BFF7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E16BE1">
                              <w:rPr>
                                <w:b/>
                              </w:rPr>
                              <w:t>Jan Šimůnek</w:t>
                            </w:r>
                          </w:p>
                          <w:p w14:paraId="2037BD23" w14:textId="6DAA7DD6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E16BE1"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E16BE1">
                              <w:rPr>
                                <w:b/>
                              </w:rPr>
                              <w:t>5</w:t>
                            </w:r>
                          </w:p>
                          <w:p w14:paraId="155FA47C" w14:textId="7777777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E16BE1">
                              <w:rPr>
                                <w:b/>
                                <w:noProof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1135E870" w14:textId="77777777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E16BE1">
                              <w:rPr>
                                <w:b/>
                                <w:noProof/>
                              </w:rPr>
                              <w:t>1116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ED51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1567CCF3" w14:textId="6E8199C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E16BE1">
                            <w:rPr>
                              <w:b/>
                            </w:rPr>
                            <w:t>Jakub Havlas</w:t>
                          </w:r>
                        </w:sdtContent>
                      </w:sdt>
                    </w:p>
                    <w:p w14:paraId="4A2E4597" w14:textId="47ED0598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E16BE1">
                        <w:rPr>
                          <w:b/>
                        </w:rPr>
                        <w:t>Informační technologie</w:t>
                      </w:r>
                    </w:p>
                    <w:p w14:paraId="6C309E59" w14:textId="465BFF7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E16BE1">
                        <w:rPr>
                          <w:b/>
                        </w:rPr>
                        <w:t>Jan Šimůnek</w:t>
                      </w:r>
                    </w:p>
                    <w:p w14:paraId="2037BD23" w14:textId="6DAA7DD6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E16BE1"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</w:rPr>
                        <w:t>/202</w:t>
                      </w:r>
                      <w:r w:rsidR="00E16BE1">
                        <w:rPr>
                          <w:b/>
                        </w:rPr>
                        <w:t>5</w:t>
                      </w:r>
                    </w:p>
                    <w:p w14:paraId="155FA47C" w14:textId="7777777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E16BE1">
                        <w:rPr>
                          <w:b/>
                          <w:noProof/>
                        </w:rPr>
                        <w:t>2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1135E870" w14:textId="77777777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E16BE1">
                        <w:rPr>
                          <w:b/>
                          <w:noProof/>
                        </w:rPr>
                        <w:t>1116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DDE980" wp14:editId="6C53B30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00380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FC99B27" w14:textId="5104C2A9" w:rsidR="00341B93" w:rsidRDefault="00411D3F" w:rsidP="00D06100">
      <w:r>
        <w:t xml:space="preserve">Moje práce se zabývá vytváření grafů z matematických funkcí. </w:t>
      </w:r>
      <w:r w:rsidR="00D067A2">
        <w:t xml:space="preserve">Práce vychází z aplikace </w:t>
      </w:r>
      <w:proofErr w:type="spellStart"/>
      <w:r w:rsidR="00D067A2">
        <w:t>Geogebry</w:t>
      </w:r>
      <w:proofErr w:type="spellEnd"/>
      <w:r w:rsidR="00D067A2">
        <w:t>, která umožňuje právě vypsání</w:t>
      </w:r>
      <w:r w:rsidR="003B2095">
        <w:t xml:space="preserve"> grafů. Cílem bude vytvořit knihovnu v </w:t>
      </w:r>
      <w:proofErr w:type="spellStart"/>
      <w:r w:rsidR="003B2095">
        <w:t>react</w:t>
      </w:r>
      <w:proofErr w:type="spellEnd"/>
      <w:r w:rsidR="003B2095">
        <w:t xml:space="preserve"> a </w:t>
      </w:r>
      <w:proofErr w:type="gramStart"/>
      <w:r w:rsidR="003B2095">
        <w:t>po té</w:t>
      </w:r>
      <w:proofErr w:type="gramEnd"/>
      <w:r w:rsidR="003B2095">
        <w:t xml:space="preserve"> ji demonstrovat na prototypové aplikaci.</w:t>
      </w:r>
    </w:p>
    <w:p w14:paraId="6451EE0C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36263C1E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73DD2B1B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06CB8D58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49FA170D" w14:textId="6B41DAA4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D56DB1">
          <w:rPr>
            <w:noProof/>
          </w:rPr>
          <w:t>06.04.2025</w:t>
        </w:r>
      </w:fldSimple>
      <w:r w:rsidRPr="00341B93">
        <w:tab/>
      </w:r>
      <w:r w:rsidRPr="00341B93">
        <w:tab/>
      </w:r>
    </w:p>
    <w:p w14:paraId="1A531C66" w14:textId="51F10306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35520B223F3B433680957DCFF395E5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E16BE1">
            <w:t>Jakub Havlas</w:t>
          </w:r>
        </w:sdtContent>
      </w:sdt>
    </w:p>
    <w:p w14:paraId="01754442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AC84B3B" w14:textId="77777777" w:rsidR="00236BCF" w:rsidRDefault="00236BCF">
          <w:pPr>
            <w:pStyle w:val="Nadpisobsahu"/>
          </w:pPr>
          <w:r>
            <w:t>Obsah</w:t>
          </w:r>
        </w:p>
        <w:p w14:paraId="40FAD334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71853CC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9A05F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1C94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18D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6126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D59B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7D3D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7683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41E6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0B3E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1893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8B14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69A3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774A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535D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3C57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464B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2694597B" w14:textId="77777777" w:rsidR="00473CE3" w:rsidRDefault="00473CE3" w:rsidP="00473CE3">
      <w:pPr>
        <w:rPr>
          <w:lang w:eastAsia="cs-CZ"/>
        </w:rPr>
      </w:pPr>
    </w:p>
    <w:p w14:paraId="243979EF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C078CC8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58B0AF05" w14:textId="528AC13C" w:rsidR="00A758D8" w:rsidRDefault="003B2095" w:rsidP="00394D8A">
      <w:r>
        <w:t xml:space="preserve">Tuto práci jsem si vybral, protože </w:t>
      </w:r>
      <w:r w:rsidR="00E32A44">
        <w:t xml:space="preserve">mě baví matematika chtěl bych si </w:t>
      </w:r>
      <w:r w:rsidR="000D5400">
        <w:t>vyzkoušet,</w:t>
      </w:r>
      <w:r w:rsidR="00E32A44">
        <w:t xml:space="preserve"> jak se propojují tyto dva obory. </w:t>
      </w:r>
      <w:r w:rsidR="00C71283">
        <w:t>Myslím, že tato práce je právě zlatý střed mezi programovací a matematickou komplexitou.</w:t>
      </w:r>
    </w:p>
    <w:p w14:paraId="0D372EE8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190F36D3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77B70D7F" w14:textId="735BE12C" w:rsidR="00A758D8" w:rsidRDefault="000D5400" w:rsidP="001860A3">
      <w:pPr>
        <w:pStyle w:val="Nadpis1"/>
      </w:pPr>
      <w:r>
        <w:lastRenderedPageBreak/>
        <w:t xml:space="preserve">Úvod do </w:t>
      </w:r>
      <w:proofErr w:type="spellStart"/>
      <w:r w:rsidR="00AF08E6">
        <w:t>svg</w:t>
      </w:r>
      <w:proofErr w:type="spellEnd"/>
    </w:p>
    <w:p w14:paraId="448DC0F7" w14:textId="77777777" w:rsidR="00566029" w:rsidRDefault="00566029" w:rsidP="00D06100">
      <w:r>
        <w:t>Text první kapitoly.</w:t>
      </w:r>
    </w:p>
    <w:p w14:paraId="0D309914" w14:textId="64D3D11C" w:rsidR="00566029" w:rsidRDefault="00AF08E6" w:rsidP="008B142A">
      <w:pPr>
        <w:pStyle w:val="Nadpis2"/>
        <w:numPr>
          <w:ilvl w:val="1"/>
          <w:numId w:val="3"/>
        </w:numPr>
      </w:pPr>
      <w:r>
        <w:t>Obecný způsob</w:t>
      </w:r>
    </w:p>
    <w:p w14:paraId="1C6D4379" w14:textId="77777777" w:rsidR="00566029" w:rsidRDefault="00566029" w:rsidP="00D06100">
      <w:r>
        <w:t>Text první podkapitoly</w:t>
      </w:r>
    </w:p>
    <w:p w14:paraId="1D444BD7" w14:textId="77777777" w:rsidR="00EE134E" w:rsidRDefault="00EE134E" w:rsidP="00D06100"/>
    <w:p w14:paraId="392F13CC" w14:textId="7B80EEC6" w:rsidR="00D56DB1" w:rsidRDefault="00D56DB1" w:rsidP="00D56DB1">
      <w:pPr>
        <w:pStyle w:val="Nadpis2"/>
      </w:pPr>
      <w:proofErr w:type="spellStart"/>
      <w:r>
        <w:t>Beziérový</w:t>
      </w:r>
      <w:proofErr w:type="spellEnd"/>
      <w:r>
        <w:t xml:space="preserve"> způsob</w:t>
      </w:r>
    </w:p>
    <w:p w14:paraId="368CDB41" w14:textId="77777777" w:rsidR="00D56DB1" w:rsidRPr="00D56DB1" w:rsidRDefault="00D56DB1" w:rsidP="00D56DB1"/>
    <w:p w14:paraId="26C23D12" w14:textId="6C110C04" w:rsidR="00566029" w:rsidRDefault="00AF08E6" w:rsidP="00566029">
      <w:pPr>
        <w:pStyle w:val="Nadpis3"/>
      </w:pPr>
      <w:proofErr w:type="spellStart"/>
      <w:r>
        <w:t>Bézierovi</w:t>
      </w:r>
      <w:proofErr w:type="spellEnd"/>
      <w:r>
        <w:t xml:space="preserve"> křivky</w:t>
      </w:r>
    </w:p>
    <w:p w14:paraId="04AD934A" w14:textId="77777777" w:rsidR="00566029" w:rsidRDefault="00566029" w:rsidP="00D06100">
      <w:r>
        <w:t>Text něčeho, co sem nebudu psát.</w:t>
      </w:r>
    </w:p>
    <w:p w14:paraId="11F836C2" w14:textId="77777777" w:rsidR="00566029" w:rsidRDefault="00566029" w:rsidP="00A651FD">
      <w:pPr>
        <w:pStyle w:val="Nadpis4"/>
      </w:pPr>
      <w:r>
        <w:t>Další úroveň nadpisů</w:t>
      </w:r>
    </w:p>
    <w:p w14:paraId="7A595EC7" w14:textId="77777777" w:rsidR="00A651FD" w:rsidRDefault="00A651FD" w:rsidP="00394D8A">
      <w:r>
        <w:t>Text</w:t>
      </w:r>
    </w:p>
    <w:p w14:paraId="5196023C" w14:textId="77777777" w:rsidR="00A651FD" w:rsidRPr="00A651FD" w:rsidRDefault="00A651FD" w:rsidP="00F96D91">
      <w:pPr>
        <w:pStyle w:val="Nadpis5"/>
      </w:pPr>
      <w:r>
        <w:t>Pátá (nouzová) úroveň, kterou už nechceme tvořit</w:t>
      </w:r>
    </w:p>
    <w:p w14:paraId="02E0A113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E90113E" w14:textId="77777777" w:rsidR="0023432B" w:rsidRDefault="0023432B" w:rsidP="00F96D91">
      <w:pPr>
        <w:pStyle w:val="ObrzekvMP"/>
      </w:pPr>
      <w:r w:rsidRPr="00A56E9C">
        <w:rPr>
          <w:noProof/>
        </w:rPr>
        <w:lastRenderedPageBreak/>
        <w:drawing>
          <wp:inline distT="0" distB="0" distL="0" distR="0" wp14:anchorId="62082A72" wp14:editId="5C00E099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7255" w14:textId="77777777" w:rsidR="0023432B" w:rsidRDefault="0023432B" w:rsidP="0023432B">
      <w:pPr>
        <w:pStyle w:val="Titulek"/>
      </w:pPr>
      <w:bookmarkStart w:id="3" w:name="_Toc86059903"/>
      <w:r>
        <w:t xml:space="preserve">Obrázek </w:t>
      </w:r>
      <w:fldSimple w:instr=" SEQ Obrázek \* ARABIC ">
        <w:r w:rsidR="00E16BE1">
          <w:rPr>
            <w:noProof/>
          </w:rPr>
          <w:t>1</w:t>
        </w:r>
      </w:fldSimple>
      <w:r w:rsidR="001D4A0E">
        <w:t xml:space="preserve"> </w:t>
      </w:r>
      <w:r>
        <w:t>Úplně bez legrace, mě tohle kotě docela děsí.</w:t>
      </w:r>
      <w:bookmarkEnd w:id="3"/>
    </w:p>
    <w:p w14:paraId="2B190C8F" w14:textId="77777777" w:rsid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="00A56E9C">
        <w:t>.</w:t>
      </w:r>
    </w:p>
    <w:p w14:paraId="7B039027" w14:textId="77777777" w:rsidR="001D4A0E" w:rsidRDefault="001D4A0E" w:rsidP="001D4A0E">
      <w:pPr>
        <w:pStyle w:val="ObrzekvMP"/>
        <w:keepNext/>
      </w:pPr>
      <w:r>
        <w:rPr>
          <w:noProof/>
        </w:rPr>
        <w:drawing>
          <wp:inline distT="0" distB="0" distL="0" distR="0" wp14:anchorId="409E2574" wp14:editId="0E0F97B4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FF0" w14:textId="77777777" w:rsidR="001D4A0E" w:rsidRDefault="001D4A0E" w:rsidP="001D4A0E">
      <w:pPr>
        <w:pStyle w:val="Titulek"/>
      </w:pPr>
      <w:bookmarkStart w:id="4" w:name="_Toc86059904"/>
      <w:r>
        <w:t xml:space="preserve">Obrázek </w:t>
      </w:r>
      <w:fldSimple w:instr=" SEQ Obrázek \* ARABIC ">
        <w:r w:rsidR="00E16BE1">
          <w:rPr>
            <w:noProof/>
          </w:rPr>
          <w:t>2</w:t>
        </w:r>
      </w:fldSimple>
      <w:r w:rsidR="00D30F23">
        <w:t xml:space="preserve"> Modré borůvky</w:t>
      </w:r>
      <w:bookmarkEnd w:id="4"/>
    </w:p>
    <w:p w14:paraId="6541E91F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lastRenderedPageBreak/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2C99296C" w14:textId="77777777" w:rsidR="00BA365E" w:rsidRDefault="00BA365E" w:rsidP="00BA365E">
      <w:pPr>
        <w:pStyle w:val="Nadpis2"/>
      </w:pPr>
      <w:bookmarkStart w:id="5" w:name="_Toc86047595"/>
      <w:bookmarkStart w:id="6" w:name="_Toc86055202"/>
      <w:bookmarkStart w:id="7" w:name="_Toc86062811"/>
      <w:r>
        <w:t>Seznamy</w:t>
      </w:r>
      <w:bookmarkEnd w:id="5"/>
      <w:bookmarkEnd w:id="6"/>
      <w:bookmarkEnd w:id="7"/>
    </w:p>
    <w:p w14:paraId="0AD6E1F0" w14:textId="77777777" w:rsidR="0023432B" w:rsidRDefault="00BA365E" w:rsidP="00BA365E">
      <w:pPr>
        <w:pStyle w:val="Nadpis3"/>
      </w:pPr>
      <w:bookmarkStart w:id="8" w:name="_Toc86047596"/>
      <w:bookmarkStart w:id="9" w:name="_Toc86055203"/>
      <w:bookmarkStart w:id="10" w:name="_Toc86062812"/>
      <w:r>
        <w:t>Číslovaný seznam</w:t>
      </w:r>
      <w:bookmarkEnd w:id="8"/>
      <w:bookmarkEnd w:id="9"/>
      <w:bookmarkEnd w:id="10"/>
    </w:p>
    <w:p w14:paraId="70A6758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3CF77E81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7DBCF932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55B0E74D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7EA663CA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504F2F0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08CBCFBA" w14:textId="77777777" w:rsidR="00BA365E" w:rsidRDefault="00BA365E" w:rsidP="00BA365E">
      <w:pPr>
        <w:pStyle w:val="Nadpis3"/>
      </w:pPr>
      <w:bookmarkStart w:id="11" w:name="_Toc86047597"/>
      <w:bookmarkStart w:id="12" w:name="_Toc86055204"/>
      <w:bookmarkStart w:id="13" w:name="_Toc86062813"/>
      <w:r>
        <w:t>Odrážkový seznam</w:t>
      </w:r>
      <w:bookmarkEnd w:id="11"/>
      <w:bookmarkEnd w:id="12"/>
      <w:bookmarkEnd w:id="13"/>
    </w:p>
    <w:p w14:paraId="0DECBE2F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4E48B99C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570579C6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Ještě jeden</w:t>
      </w:r>
    </w:p>
    <w:p w14:paraId="081D948C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71D87CBF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1936ACF1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61954F46" w14:textId="77777777" w:rsidR="00BA365E" w:rsidRDefault="00BA365E" w:rsidP="006F3E2A">
      <w:pPr>
        <w:pStyle w:val="Nadpis2"/>
      </w:pPr>
      <w:bookmarkStart w:id="14" w:name="_Toc86047598"/>
      <w:bookmarkStart w:id="15" w:name="_Toc86055205"/>
      <w:bookmarkStart w:id="16" w:name="_Toc86062814"/>
      <w:r>
        <w:t>Dlouhá citace</w:t>
      </w:r>
      <w:bookmarkEnd w:id="14"/>
      <w:bookmarkEnd w:id="15"/>
      <w:bookmarkEnd w:id="16"/>
    </w:p>
    <w:p w14:paraId="380F1356" w14:textId="77777777" w:rsidR="00BA365E" w:rsidRDefault="006F3E2A" w:rsidP="00BA365E">
      <w:pPr>
        <w:pStyle w:val="Citovanodstavec"/>
      </w:pP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r w:rsidR="00A651FD" w:rsidRPr="0023432B">
        <w:t>sintr</w:t>
      </w:r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</w:p>
    <w:p w14:paraId="35659B17" w14:textId="77777777" w:rsidR="006F3E2A" w:rsidRDefault="006F3E2A" w:rsidP="00BA365E">
      <w:pPr>
        <w:pStyle w:val="Citovanodstavec"/>
      </w:pPr>
      <w:proofErr w:type="spellStart"/>
      <w:r w:rsidRPr="0023432B">
        <w:lastRenderedPageBreak/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sdt>
        <w:sdtPr>
          <w:id w:val="-1906823786"/>
          <w:citation/>
        </w:sdtPr>
        <w:sdtEndPr/>
        <w:sdtContent>
          <w:r w:rsidR="00A56E9C">
            <w:fldChar w:fldCharType="begin"/>
          </w:r>
          <w:r w:rsidR="00A56E9C">
            <w:instrText xml:space="preserve"> CITATION Ste20 \l 1029 </w:instrText>
          </w:r>
          <w:r w:rsidR="00A56E9C">
            <w:fldChar w:fldCharType="separate"/>
          </w:r>
          <w:r w:rsidR="00394D8A">
            <w:rPr>
              <w:noProof/>
            </w:rPr>
            <w:t>(1)</w:t>
          </w:r>
          <w:r w:rsidR="00A56E9C">
            <w:fldChar w:fldCharType="end"/>
          </w:r>
        </w:sdtContent>
      </w:sdt>
    </w:p>
    <w:p w14:paraId="15FB9AD3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</w:p>
    <w:p w14:paraId="706F3F7B" w14:textId="77777777" w:rsidR="006F3E2A" w:rsidRDefault="006F3E2A" w:rsidP="00F96D91">
      <w:pPr>
        <w:pStyle w:val="Nadpis2"/>
      </w:pPr>
      <w:bookmarkStart w:id="17" w:name="_Toc86047599"/>
      <w:bookmarkStart w:id="18" w:name="_Toc86055206"/>
      <w:bookmarkStart w:id="19" w:name="_Toc86062815"/>
      <w:r>
        <w:t>Zdrojový kód</w:t>
      </w:r>
      <w:bookmarkEnd w:id="17"/>
      <w:bookmarkEnd w:id="18"/>
      <w:bookmarkEnd w:id="19"/>
    </w:p>
    <w:p w14:paraId="76E33FAD" w14:textId="77777777" w:rsidR="006F3E2A" w:rsidRP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070EC291" w14:textId="77777777" w:rsidR="006F3E2A" w:rsidRDefault="006F3E2A" w:rsidP="006F3E2A">
      <w:pPr>
        <w:pStyle w:val="Zdrojovkd"/>
      </w:pPr>
      <w:r>
        <w:t>Zdrojový kód nebo jiná ukázka strojového výpisu</w:t>
      </w:r>
    </w:p>
    <w:p w14:paraId="5C4AEBBF" w14:textId="77777777" w:rsidR="006F3E2A" w:rsidRDefault="006F3E2A" w:rsidP="006F3E2A">
      <w:pPr>
        <w:pStyle w:val="Zdrojovkd"/>
      </w:pPr>
      <w:r>
        <w:t>Může mít i víc řádků.</w:t>
      </w:r>
    </w:p>
    <w:p w14:paraId="4142EBA2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="007F2376">
        <w:t xml:space="preserve"> </w:t>
      </w:r>
      <w:proofErr w:type="spellStart"/>
      <w:r w:rsidR="007F2376">
        <w:t>Lorem</w:t>
      </w:r>
      <w:proofErr w:type="spellEnd"/>
      <w:r w:rsidR="007F2376">
        <w:t xml:space="preserve"> </w:t>
      </w:r>
      <w:proofErr w:type="spellStart"/>
      <w:r w:rsidR="007F2376">
        <w:t>ipsum</w:t>
      </w:r>
      <w:proofErr w:type="spellEnd"/>
      <w:r w:rsidR="007F2376">
        <w:t xml:space="preserve"> </w:t>
      </w:r>
      <w:proofErr w:type="spellStart"/>
      <w:proofErr w:type="gramStart"/>
      <w:r w:rsidR="007F2376">
        <w:t>dolor</w:t>
      </w:r>
      <w:proofErr w:type="spellEnd"/>
      <w:r w:rsidR="007F2376">
        <w:t>.</w:t>
      </w:r>
      <w:r w:rsidRPr="0023432B">
        <w:t>.</w:t>
      </w:r>
      <w:proofErr w:type="gramEnd"/>
    </w:p>
    <w:p w14:paraId="3F56793F" w14:textId="77777777" w:rsidR="007F2376" w:rsidRPr="00BA365E" w:rsidRDefault="007F2376" w:rsidP="007F2376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3764618" w14:textId="77777777" w:rsidR="007F2376" w:rsidRPr="00BA365E" w:rsidRDefault="007F2376" w:rsidP="00F96D91"/>
    <w:p w14:paraId="1B6BE941" w14:textId="77777777" w:rsidR="0023432B" w:rsidRDefault="0023432B" w:rsidP="0023432B">
      <w:pPr>
        <w:pStyle w:val="Nadpis1"/>
      </w:pPr>
      <w:bookmarkStart w:id="20" w:name="_Toc86047600"/>
      <w:bookmarkStart w:id="21" w:name="_Toc86055207"/>
      <w:bookmarkStart w:id="22" w:name="_Toc86062816"/>
      <w:r>
        <w:lastRenderedPageBreak/>
        <w:t>Druhá kapitola</w:t>
      </w:r>
      <w:bookmarkEnd w:id="20"/>
      <w:bookmarkEnd w:id="21"/>
      <w:bookmarkEnd w:id="22"/>
    </w:p>
    <w:p w14:paraId="15E010B2" w14:textId="77777777" w:rsidR="0023432B" w:rsidRDefault="0023432B" w:rsidP="00F96D91">
      <w:r>
        <w:t>Text první kapitoly.</w:t>
      </w:r>
    </w:p>
    <w:p w14:paraId="4FED4B57" w14:textId="77777777" w:rsidR="0023432B" w:rsidRDefault="0023432B" w:rsidP="0023432B">
      <w:pPr>
        <w:pStyle w:val="Nadpis2"/>
      </w:pPr>
      <w:bookmarkStart w:id="23" w:name="_Toc86047601"/>
      <w:bookmarkStart w:id="24" w:name="_Toc86055208"/>
      <w:bookmarkStart w:id="25" w:name="_Toc86062817"/>
      <w:r>
        <w:t>Podkapitola druhé kapitoly</w:t>
      </w:r>
      <w:bookmarkEnd w:id="23"/>
      <w:bookmarkEnd w:id="24"/>
      <w:bookmarkEnd w:id="25"/>
    </w:p>
    <w:p w14:paraId="5D7017CE" w14:textId="77777777" w:rsidR="0023432B" w:rsidRDefault="0023432B" w:rsidP="00F96D91">
      <w:r>
        <w:t>Text první podkapitoly</w:t>
      </w:r>
    </w:p>
    <w:p w14:paraId="304E1374" w14:textId="77777777" w:rsidR="0023432B" w:rsidRDefault="0023432B" w:rsidP="0023432B">
      <w:pPr>
        <w:pStyle w:val="Nadpis3"/>
      </w:pPr>
      <w:bookmarkStart w:id="26" w:name="_Toc86047602"/>
      <w:bookmarkStart w:id="27" w:name="_Toc86055209"/>
      <w:bookmarkStart w:id="28" w:name="_Toc86062818"/>
      <w:r>
        <w:t>Podkapitola první kapitoly uvnitř první kapitoly</w:t>
      </w:r>
      <w:bookmarkEnd w:id="26"/>
      <w:bookmarkEnd w:id="27"/>
      <w:bookmarkEnd w:id="28"/>
    </w:p>
    <w:p w14:paraId="3E4D05E8" w14:textId="77777777" w:rsidR="0023432B" w:rsidRDefault="0023432B" w:rsidP="00F96D91">
      <w:r>
        <w:t>Text něčeho, co sem nebudu psát.</w:t>
      </w:r>
    </w:p>
    <w:p w14:paraId="2BE87B09" w14:textId="77777777" w:rsidR="0023432B" w:rsidRDefault="0023432B" w:rsidP="0023432B">
      <w:pPr>
        <w:pStyle w:val="Nadpis4"/>
      </w:pPr>
      <w:r>
        <w:t>Další úroveň nadpisů</w:t>
      </w:r>
    </w:p>
    <w:p w14:paraId="10C4D560" w14:textId="77777777" w:rsidR="0023432B" w:rsidRDefault="0023432B" w:rsidP="00F96D91">
      <w:r>
        <w:t>Text.</w:t>
      </w:r>
    </w:p>
    <w:p w14:paraId="6A3A73D4" w14:textId="77777777" w:rsidR="0023432B" w:rsidRDefault="0023432B" w:rsidP="0023432B">
      <w:pPr>
        <w:pStyle w:val="Nadpis4"/>
      </w:pPr>
      <w:r>
        <w:t>Další úroveň nadpisů</w:t>
      </w:r>
    </w:p>
    <w:p w14:paraId="5F7A6F72" w14:textId="77777777" w:rsidR="0023432B" w:rsidRDefault="0023432B" w:rsidP="00F96D91">
      <w:r>
        <w:t>Text.</w:t>
      </w:r>
    </w:p>
    <w:p w14:paraId="771243AC" w14:textId="77777777" w:rsidR="0023432B" w:rsidRDefault="0023432B" w:rsidP="0023432B">
      <w:pPr>
        <w:pStyle w:val="Nadpis5"/>
      </w:pPr>
      <w:r>
        <w:t>Ještě další úroveň nadpisů.</w:t>
      </w:r>
    </w:p>
    <w:p w14:paraId="12BB26D5" w14:textId="77777777" w:rsidR="0023432B" w:rsidRPr="00566029" w:rsidRDefault="0023432B" w:rsidP="00F96D91">
      <w:r>
        <w:t>Další text.</w:t>
      </w:r>
    </w:p>
    <w:p w14:paraId="30CD6AE8" w14:textId="77777777" w:rsidR="0023432B" w:rsidRDefault="00440DE5" w:rsidP="00440DE5">
      <w:pPr>
        <w:pStyle w:val="Neslovannadpis"/>
      </w:pPr>
      <w:bookmarkStart w:id="29" w:name="_Toc86047603"/>
      <w:bookmarkStart w:id="30" w:name="_Toc86055210"/>
      <w:bookmarkStart w:id="31" w:name="_Toc86062819"/>
      <w:r>
        <w:lastRenderedPageBreak/>
        <w:t>Závěr</w:t>
      </w:r>
      <w:bookmarkEnd w:id="29"/>
      <w:bookmarkEnd w:id="30"/>
      <w:bookmarkEnd w:id="31"/>
    </w:p>
    <w:p w14:paraId="538B2298" w14:textId="77777777" w:rsidR="001E67F6" w:rsidRDefault="00440DE5" w:rsidP="00F96D91">
      <w:r>
        <w:t>Tak jsem se dostal až na konec.</w:t>
      </w:r>
    </w:p>
    <w:p w14:paraId="1BBAF2AB" w14:textId="77777777" w:rsidR="006F508F" w:rsidRDefault="006F508F" w:rsidP="00440DE5">
      <w:pPr>
        <w:pStyle w:val="Neslovannadpis"/>
      </w:pPr>
      <w:bookmarkStart w:id="32" w:name="_Toc86047604"/>
      <w:bookmarkStart w:id="33" w:name="_Toc86055211"/>
      <w:bookmarkStart w:id="34" w:name="_Toc86062820"/>
      <w:r>
        <w:lastRenderedPageBreak/>
        <w:t>Seznam zkratek a odborných výrazů</w:t>
      </w:r>
      <w:bookmarkEnd w:id="32"/>
      <w:bookmarkEnd w:id="33"/>
      <w:bookmarkEnd w:id="34"/>
    </w:p>
    <w:p w14:paraId="6DFC4E9A" w14:textId="77777777" w:rsidR="006F508F" w:rsidRDefault="006F508F" w:rsidP="006F508F">
      <w:pPr>
        <w:pStyle w:val="Pojem"/>
      </w:pPr>
      <w:r>
        <w:t>HTML</w:t>
      </w:r>
    </w:p>
    <w:p w14:paraId="03606AE7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24F1C443" w14:textId="77777777" w:rsidR="00440DE5" w:rsidRDefault="00440DE5" w:rsidP="00440DE5">
      <w:pPr>
        <w:pStyle w:val="Neslovannadpis"/>
      </w:pPr>
      <w:bookmarkStart w:id="35" w:name="_Toc86047605"/>
      <w:bookmarkStart w:id="36" w:name="_Toc86055212"/>
      <w:bookmarkStart w:id="37" w:name="_Toc86062821"/>
      <w:r>
        <w:lastRenderedPageBreak/>
        <w:t>Seznam obrázků</w:t>
      </w:r>
      <w:bookmarkEnd w:id="35"/>
      <w:bookmarkEnd w:id="36"/>
      <w:bookmarkEnd w:id="37"/>
    </w:p>
    <w:p w14:paraId="6A02F57C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0E908A44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14FB9D" w14:textId="77777777" w:rsidR="002570DC" w:rsidRDefault="00440DE5" w:rsidP="00394D8A">
      <w:r>
        <w:fldChar w:fldCharType="end"/>
      </w:r>
      <w:bookmarkStart w:id="38" w:name="_Toc86047606"/>
    </w:p>
    <w:bookmarkStart w:id="39" w:name="_Toc86055213" w:displacedByCustomXml="next"/>
    <w:bookmarkStart w:id="40" w:name="_Toc8606282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205969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38"/>
          <w:bookmarkEnd w:id="40"/>
          <w:bookmarkEnd w:id="39"/>
        </w:p>
        <w:p w14:paraId="5B700A68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744C1DE8" w14:textId="77777777" w:rsidR="00440DE5" w:rsidRDefault="00440DE5" w:rsidP="00394D8A">
          <w:pPr>
            <w:sectPr w:rsidR="00440DE5" w:rsidSect="0082261A">
              <w:footerReference w:type="even" r:id="rId20"/>
              <w:footerReference w:type="default" r:id="rId21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7243D3A" w14:textId="77777777" w:rsidR="00440DE5" w:rsidRDefault="00440DE5" w:rsidP="00440DE5">
      <w:pPr>
        <w:pStyle w:val="Nadpisplohy"/>
      </w:pPr>
      <w:bookmarkStart w:id="41" w:name="_Toc86047607"/>
      <w:bookmarkStart w:id="42" w:name="_Toc86055214"/>
      <w:bookmarkStart w:id="43" w:name="_Toc86062823"/>
      <w:r>
        <w:lastRenderedPageBreak/>
        <w:t>Seznam přiložených souborů</w:t>
      </w:r>
      <w:bookmarkEnd w:id="41"/>
      <w:bookmarkEnd w:id="42"/>
      <w:bookmarkEnd w:id="43"/>
    </w:p>
    <w:p w14:paraId="344D9BEF" w14:textId="77777777" w:rsidR="00F846B4" w:rsidRDefault="00F846B4" w:rsidP="00394D8A">
      <w:r>
        <w:t>Na přiloženém datovém nosiči se nacházejí následující soubory a složky:</w:t>
      </w:r>
    </w:p>
    <w:p w14:paraId="2063ECB4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347C76CE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25E68645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17B9B8D8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B5742" w14:textId="77777777" w:rsidR="00075415" w:rsidRDefault="00075415" w:rsidP="00A758D8">
      <w:pPr>
        <w:spacing w:line="240" w:lineRule="auto"/>
      </w:pPr>
      <w:r>
        <w:separator/>
      </w:r>
    </w:p>
  </w:endnote>
  <w:endnote w:type="continuationSeparator" w:id="0">
    <w:p w14:paraId="0D60A771" w14:textId="77777777" w:rsidR="00075415" w:rsidRDefault="00075415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D4D5CC9C-4F06-4BCD-A567-F97FE30E8954}"/>
    <w:embedBold r:id="rId2" w:fontKey="{A67E6B7B-4507-4BE8-B7F6-37D3CD32D45C}"/>
    <w:embedItalic r:id="rId3" w:fontKey="{90B9FB2B-7D7F-4E37-8E45-C64388811448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077FE292-7F17-4872-A87A-81F8CFC5F04A}"/>
    <w:embedItalic r:id="rId5" w:fontKey="{EEE70F48-B9E1-43BD-BBF0-62A3347BE5D1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225049C8-451C-4E23-A972-1CFC9A1893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12C1C" w14:textId="77777777" w:rsidR="00566029" w:rsidRDefault="00566029">
    <w:pPr>
      <w:pStyle w:val="Zpat"/>
      <w:jc w:val="right"/>
    </w:pPr>
  </w:p>
  <w:p w14:paraId="30E60BFC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6A4C7" w14:textId="77777777" w:rsidR="00EA593D" w:rsidRDefault="00EA593D">
    <w:pPr>
      <w:pStyle w:val="Zpat"/>
      <w:jc w:val="right"/>
    </w:pPr>
  </w:p>
  <w:p w14:paraId="426C4DC5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949AB" w14:textId="77777777" w:rsidR="001D4A0E" w:rsidRDefault="001D4A0E">
    <w:pPr>
      <w:pStyle w:val="Zpat"/>
      <w:jc w:val="right"/>
    </w:pPr>
  </w:p>
  <w:p w14:paraId="00AC112C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BDD75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EndPr/>
    <w:sdtContent>
      <w:p w14:paraId="1678AA6A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E2E7249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2CE2F2" w14:textId="77777777" w:rsidR="00075415" w:rsidRDefault="00075415" w:rsidP="00A758D8">
      <w:pPr>
        <w:spacing w:line="240" w:lineRule="auto"/>
      </w:pPr>
      <w:r>
        <w:separator/>
      </w:r>
    </w:p>
  </w:footnote>
  <w:footnote w:type="continuationSeparator" w:id="0">
    <w:p w14:paraId="336E5357" w14:textId="77777777" w:rsidR="00075415" w:rsidRDefault="00075415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E9A06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76E07D0F1CA342ABAF68079AF02860C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C2BFA6F" w14:textId="271BA1F5" w:rsidR="00A758D8" w:rsidRPr="00A758D8" w:rsidRDefault="00931F14" w:rsidP="00A758D8">
        <w:pPr>
          <w:pStyle w:val="Zhlav"/>
        </w:pPr>
        <w:proofErr w:type="spellStart"/>
        <w:r>
          <w:t>GeogebraLite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E1"/>
    <w:rsid w:val="000316FC"/>
    <w:rsid w:val="00075415"/>
    <w:rsid w:val="00091139"/>
    <w:rsid w:val="000C4596"/>
    <w:rsid w:val="000D5400"/>
    <w:rsid w:val="000E3A34"/>
    <w:rsid w:val="000F34C4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2D7A75"/>
    <w:rsid w:val="00327C8F"/>
    <w:rsid w:val="003368F0"/>
    <w:rsid w:val="00341B93"/>
    <w:rsid w:val="0038706C"/>
    <w:rsid w:val="00394D8A"/>
    <w:rsid w:val="003B2095"/>
    <w:rsid w:val="003C161E"/>
    <w:rsid w:val="003F6398"/>
    <w:rsid w:val="00411D3F"/>
    <w:rsid w:val="00440DE5"/>
    <w:rsid w:val="00473CE3"/>
    <w:rsid w:val="00510C29"/>
    <w:rsid w:val="005415E3"/>
    <w:rsid w:val="00566029"/>
    <w:rsid w:val="00584945"/>
    <w:rsid w:val="005A07ED"/>
    <w:rsid w:val="005B54DB"/>
    <w:rsid w:val="00607832"/>
    <w:rsid w:val="00626A22"/>
    <w:rsid w:val="006803EF"/>
    <w:rsid w:val="0068064C"/>
    <w:rsid w:val="006F3E2A"/>
    <w:rsid w:val="006F508F"/>
    <w:rsid w:val="007C5C90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931F14"/>
    <w:rsid w:val="009422A3"/>
    <w:rsid w:val="0096726D"/>
    <w:rsid w:val="00A0287D"/>
    <w:rsid w:val="00A12AE8"/>
    <w:rsid w:val="00A56E9C"/>
    <w:rsid w:val="00A651FD"/>
    <w:rsid w:val="00A70B3D"/>
    <w:rsid w:val="00A758D8"/>
    <w:rsid w:val="00A80B15"/>
    <w:rsid w:val="00AF08E6"/>
    <w:rsid w:val="00B06BFF"/>
    <w:rsid w:val="00B4604C"/>
    <w:rsid w:val="00BA365E"/>
    <w:rsid w:val="00C710A3"/>
    <w:rsid w:val="00C71283"/>
    <w:rsid w:val="00C72271"/>
    <w:rsid w:val="00C81B13"/>
    <w:rsid w:val="00CA404C"/>
    <w:rsid w:val="00CC5042"/>
    <w:rsid w:val="00D06100"/>
    <w:rsid w:val="00D067A2"/>
    <w:rsid w:val="00D30F23"/>
    <w:rsid w:val="00D42BD8"/>
    <w:rsid w:val="00D4315D"/>
    <w:rsid w:val="00D56DB1"/>
    <w:rsid w:val="00D75D8C"/>
    <w:rsid w:val="00DB5D73"/>
    <w:rsid w:val="00DB614E"/>
    <w:rsid w:val="00E1637F"/>
    <w:rsid w:val="00E16BE1"/>
    <w:rsid w:val="00E32A44"/>
    <w:rsid w:val="00E81E65"/>
    <w:rsid w:val="00EA593D"/>
    <w:rsid w:val="00ED2B8E"/>
    <w:rsid w:val="00EE134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C3C9E3"/>
  <w15:chartTrackingRefBased/>
  <w15:docId w15:val="{445C50DA-6EBC-414E-A2AE-CEE42617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3.jpe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ba\Downloads\&#352;ablona%20dokumentu%20MP-2.2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5520B223F3B433680957DCFF395E53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047D625-826E-4DFA-BDFB-FA22EA2996C4}"/>
      </w:docPartPr>
      <w:docPartBody>
        <w:p w:rsidR="00FB6E65" w:rsidRDefault="00FB6E65">
          <w:pPr>
            <w:pStyle w:val="35520B223F3B433680957DCFF395E534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6E07D0F1CA342ABAF68079AF02860C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BAF9CEB-D05E-485B-9A0F-14BDFBD1BD54}"/>
      </w:docPartPr>
      <w:docPartBody>
        <w:p w:rsidR="00FB6E65" w:rsidRDefault="00FB6E65">
          <w:pPr>
            <w:pStyle w:val="76E07D0F1CA342ABAF68079AF02860CA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65"/>
    <w:rsid w:val="00091139"/>
    <w:rsid w:val="002D7A75"/>
    <w:rsid w:val="00602B1A"/>
    <w:rsid w:val="00E1637F"/>
    <w:rsid w:val="00E81E65"/>
    <w:rsid w:val="00FB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35520B223F3B433680957DCFF395E534">
    <w:name w:val="35520B223F3B433680957DCFF395E534"/>
  </w:style>
  <w:style w:type="paragraph" w:customStyle="1" w:styleId="76E07D0F1CA342ABAF68079AF02860CA">
    <w:name w:val="76E07D0F1CA342ABAF68079AF02860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6332b-310c-483b-be36-8bef3dff5b1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E738256DF513D46B0D435F344E12D70" ma:contentTypeVersion="16" ma:contentTypeDescription="Vytvoří nový dokument" ma:contentTypeScope="" ma:versionID="da8d7e665372fe35aa8380edbefb2872">
  <xsd:schema xmlns:xsd="http://www.w3.org/2001/XMLSchema" xmlns:xs="http://www.w3.org/2001/XMLSchema" xmlns:p="http://schemas.microsoft.com/office/2006/metadata/properties" xmlns:ns3="65c6332b-310c-483b-be36-8bef3dff5b1f" xmlns:ns4="569c5dcb-101e-43c6-8bdc-c3e8e671e3d0" targetNamespace="http://schemas.microsoft.com/office/2006/metadata/properties" ma:root="true" ma:fieldsID="ee3aaf19c02298e828011d14f901f0de" ns3:_="" ns4:_="">
    <xsd:import namespace="65c6332b-310c-483b-be36-8bef3dff5b1f"/>
    <xsd:import namespace="569c5dcb-101e-43c6-8bdc-c3e8e671e3d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6332b-310c-483b-be36-8bef3dff5b1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c5dcb-101e-43c6-8bdc-c3e8e671e3d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2077E81-9447-4F50-AF32-0B7DF00D1DBF}">
  <ds:schemaRefs>
    <ds:schemaRef ds:uri="http://purl.org/dc/dcmitype/"/>
    <ds:schemaRef ds:uri="569c5dcb-101e-43c6-8bdc-c3e8e671e3d0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65c6332b-310c-483b-be36-8bef3dff5b1f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56AD20E-DCB0-400B-AA66-A5C2A2F76B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79F65D-A802-40D2-93C2-D200EA5FC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c6332b-310c-483b-be36-8bef3dff5b1f"/>
    <ds:schemaRef ds:uri="569c5dcb-101e-43c6-8bdc-c3e8e671e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 (2)</Template>
  <TotalTime>0</TotalTime>
  <Pages>17</Pages>
  <Words>1338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GeogebraLite</dc:title>
  <dc:subject/>
  <dc:creator>Jakub Havlas</dc:creator>
  <cp:keywords/>
  <dc:description/>
  <cp:lastModifiedBy>Havlas Jakub (2022)</cp:lastModifiedBy>
  <cp:revision>2</cp:revision>
  <dcterms:created xsi:type="dcterms:W3CDTF">2025-04-06T08:19:00Z</dcterms:created>
  <dcterms:modified xsi:type="dcterms:W3CDTF">2025-04-06T08:19:00Z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0x010100FE738256DF513D46B0D435F344E12D70</vt:lpwstr>
  </property>
</Properties>
</file>